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9699" w14:textId="0C73B783" w:rsidR="00080C97" w:rsidRDefault="007C15DC">
      <w:pPr>
        <w:pStyle w:val="NoSpacing"/>
      </w:pPr>
      <w:r>
        <w:t>Kourtney Stewart</w:t>
      </w:r>
    </w:p>
    <w:p w14:paraId="564325F3" w14:textId="13153F2F" w:rsidR="00080C97" w:rsidRDefault="007C15DC">
      <w:pPr>
        <w:pStyle w:val="NoSpacing"/>
      </w:pPr>
      <w:r>
        <w:t>Indranil Roy</w:t>
      </w:r>
    </w:p>
    <w:p w14:paraId="6913C839" w14:textId="33A4FC8A" w:rsidR="00080C97" w:rsidRDefault="007C15DC">
      <w:pPr>
        <w:pStyle w:val="NoSpacing"/>
      </w:pPr>
      <w:r>
        <w:t>CS155-02</w:t>
      </w:r>
    </w:p>
    <w:p w14:paraId="36F52799" w14:textId="7A1FBDD6" w:rsidR="007D4B2F" w:rsidRDefault="007C15DC">
      <w:pPr>
        <w:pStyle w:val="NoSpacing"/>
      </w:pPr>
      <w:r>
        <w:t>May 1, 2026</w:t>
      </w:r>
    </w:p>
    <w:p w14:paraId="6ECFAC8B" w14:textId="247F022F" w:rsidR="007C15DC" w:rsidRDefault="007C15DC">
      <w:pPr>
        <w:pStyle w:val="NoSpacing"/>
      </w:pPr>
    </w:p>
    <w:p w14:paraId="4630294F" w14:textId="40AD9A8F" w:rsidR="007C15DC" w:rsidRDefault="007C15DC">
      <w:pPr>
        <w:pStyle w:val="NoSpacing"/>
      </w:pPr>
      <w:r>
        <w:t xml:space="preserve">Description: </w:t>
      </w:r>
    </w:p>
    <w:p w14:paraId="65E98EE6" w14:textId="625CE014" w:rsidR="007C15DC" w:rsidRDefault="00F0582D">
      <w:pPr>
        <w:pStyle w:val="NoSpacing"/>
      </w:pPr>
      <w:r>
        <w:t xml:space="preserve">This project is a Student Grade Management System created using Java and one-dimensional arrays. The program allows users to add student names, grade, display all stored records, search for the student grade, calculate the class average, and find the highest and lowest grades. The system is menu-driven and includes input validation to prevent errors and ensure correct data entry. </w:t>
      </w:r>
    </w:p>
    <w:p w14:paraId="375746D8" w14:textId="77777777" w:rsidR="00F0582D" w:rsidRDefault="00F0582D">
      <w:pPr>
        <w:pStyle w:val="NoSpacing"/>
      </w:pPr>
    </w:p>
    <w:p w14:paraId="4921A360" w14:textId="1F6A2FAB" w:rsidR="00F0582D" w:rsidRDefault="00F0582D">
      <w:pPr>
        <w:pStyle w:val="NoSpacing"/>
      </w:pPr>
      <w:r>
        <w:t>Program Logic:</w:t>
      </w:r>
    </w:p>
    <w:p w14:paraId="4AC282AD" w14:textId="2A8DF8DA" w:rsidR="00F0582D" w:rsidRDefault="00F0582D">
      <w:pPr>
        <w:pStyle w:val="NoSpacing"/>
      </w:pPr>
      <w:r>
        <w:t xml:space="preserve">This program uses two parallel one-dimensional arrays to store student data. One array stores students name, and the other stores student’s grades. Each index in the arrays represents a single student, meaning the name and grade at the same index correspond to each other. </w:t>
      </w:r>
    </w:p>
    <w:p w14:paraId="520CD133" w14:textId="402CDD07" w:rsidR="00F0582D" w:rsidRDefault="00F0582D">
      <w:pPr>
        <w:pStyle w:val="NoSpacing"/>
      </w:pPr>
      <w:r>
        <w:t>A menu-driven interface allows the user to select different operations. The program uses loops, conditionals, and methods to perform actions such as adding students, displaying records, searching for student, calculating averages, and finding the highest and lowest grades. Input validation is also implemented to ensure grades remain with the valid range of 0 to 100.</w:t>
      </w:r>
    </w:p>
    <w:p w14:paraId="7A617C6B" w14:textId="77777777" w:rsidR="00F0582D" w:rsidRDefault="00F0582D">
      <w:pPr>
        <w:pStyle w:val="NoSpacing"/>
      </w:pPr>
    </w:p>
    <w:p w14:paraId="54CC454F" w14:textId="33A25128" w:rsidR="00F0582D" w:rsidRDefault="00F0582D">
      <w:pPr>
        <w:pStyle w:val="NoSpacing"/>
      </w:pPr>
      <w:r>
        <w:t>Method Explanation:</w:t>
      </w:r>
    </w:p>
    <w:p w14:paraId="09F7B992" w14:textId="401013D3" w:rsidR="00F0582D" w:rsidRDefault="00047912" w:rsidP="00047912">
      <w:pPr>
        <w:pStyle w:val="NoSpacing"/>
        <w:numPr>
          <w:ilvl w:val="0"/>
          <w:numId w:val="18"/>
        </w:numPr>
      </w:pPr>
      <w:proofErr w:type="gramStart"/>
      <w:r>
        <w:lastRenderedPageBreak/>
        <w:t>addStudent(</w:t>
      </w:r>
      <w:proofErr w:type="gramEnd"/>
      <w:r>
        <w:t xml:space="preserve">) – Allows the user to enter a </w:t>
      </w:r>
      <w:proofErr w:type="spellStart"/>
      <w:proofErr w:type="gramStart"/>
      <w:r>
        <w:t>students</w:t>
      </w:r>
      <w:proofErr w:type="spellEnd"/>
      <w:proofErr w:type="gramEnd"/>
      <w:r>
        <w:t xml:space="preserve"> name and grade, validates the input, and stores the data in the arrays.</w:t>
      </w:r>
    </w:p>
    <w:p w14:paraId="6D38A55F" w14:textId="3BED5425" w:rsidR="00047912" w:rsidRDefault="00047912" w:rsidP="00047912">
      <w:pPr>
        <w:pStyle w:val="NoSpacing"/>
        <w:numPr>
          <w:ilvl w:val="0"/>
          <w:numId w:val="18"/>
        </w:numPr>
      </w:pPr>
      <w:proofErr w:type="gramStart"/>
      <w:r>
        <w:t>displayStudents(</w:t>
      </w:r>
      <w:proofErr w:type="gramEnd"/>
      <w:r>
        <w:t>) – Displays all stored student names along with their grades.</w:t>
      </w:r>
    </w:p>
    <w:p w14:paraId="1DF98B7E" w14:textId="092A0B18" w:rsidR="00047912" w:rsidRDefault="00047912" w:rsidP="00047912">
      <w:pPr>
        <w:pStyle w:val="NoSpacing"/>
        <w:numPr>
          <w:ilvl w:val="0"/>
          <w:numId w:val="18"/>
        </w:numPr>
      </w:pPr>
      <w:proofErr w:type="gramStart"/>
      <w:r>
        <w:t>findStudentGrade(</w:t>
      </w:r>
      <w:proofErr w:type="gramEnd"/>
      <w:r>
        <w:t xml:space="preserve">) – Searches for a student by name and displays their grade if found. </w:t>
      </w:r>
    </w:p>
    <w:p w14:paraId="242126BD" w14:textId="5E550F90" w:rsidR="00047912" w:rsidRDefault="00047912" w:rsidP="00047912">
      <w:pPr>
        <w:pStyle w:val="NoSpacing"/>
        <w:numPr>
          <w:ilvl w:val="0"/>
          <w:numId w:val="18"/>
        </w:numPr>
      </w:pPr>
      <w:proofErr w:type="gramStart"/>
      <w:r>
        <w:t>calculateAverage(</w:t>
      </w:r>
      <w:proofErr w:type="gramEnd"/>
      <w:r>
        <w:t>) – Calculates and displays the averages grade of all students.</w:t>
      </w:r>
    </w:p>
    <w:p w14:paraId="23FA81DB" w14:textId="44742135" w:rsidR="00047912" w:rsidRDefault="00047912" w:rsidP="00047912">
      <w:pPr>
        <w:pStyle w:val="NoSpacing"/>
        <w:numPr>
          <w:ilvl w:val="0"/>
          <w:numId w:val="18"/>
        </w:numPr>
      </w:pPr>
      <w:proofErr w:type="gramStart"/>
      <w:r>
        <w:t>findHighestandLowest(</w:t>
      </w:r>
      <w:proofErr w:type="gramEnd"/>
      <w:r>
        <w:t xml:space="preserve">) – Identifies and displays the student with the highest and lowest grades. </w:t>
      </w:r>
    </w:p>
    <w:p w14:paraId="202EAAB5" w14:textId="53A95147" w:rsidR="00047912" w:rsidRDefault="00047912" w:rsidP="00047912">
      <w:pPr>
        <w:pStyle w:val="NoSpacing"/>
        <w:numPr>
          <w:ilvl w:val="0"/>
          <w:numId w:val="18"/>
        </w:numPr>
      </w:pPr>
      <w:proofErr w:type="gramStart"/>
      <w:r>
        <w:t>displayMenu(</w:t>
      </w:r>
      <w:proofErr w:type="gramEnd"/>
      <w:r>
        <w:t>) – Displays the menu options for the user to select from.</w:t>
      </w:r>
    </w:p>
    <w:p w14:paraId="65806AD5" w14:textId="77777777" w:rsidR="00F0582D" w:rsidRDefault="00F0582D">
      <w:pPr>
        <w:pStyle w:val="NoSpacing"/>
      </w:pPr>
    </w:p>
    <w:p w14:paraId="24977F4A" w14:textId="7050FA27" w:rsidR="00047912" w:rsidRDefault="005E2AC9">
      <w:pPr>
        <w:pStyle w:val="NoSpacing"/>
      </w:pPr>
      <w:r>
        <w:t>Screenshots:</w:t>
      </w:r>
    </w:p>
    <w:p w14:paraId="3A329B62" w14:textId="098715EB" w:rsidR="005E2AC9" w:rsidRDefault="005E2AC9">
      <w:pPr>
        <w:pStyle w:val="NoSpacing"/>
      </w:pPr>
      <w:r>
        <w:t xml:space="preserve">Figure 1: Complete program execution showing all system features </w:t>
      </w:r>
      <w:r>
        <w:rPr>
          <w:noProof/>
        </w:rPr>
        <w:drawing>
          <wp:inline distT="0" distB="0" distL="0" distR="0" wp14:anchorId="1E60978A" wp14:editId="3480868A">
            <wp:extent cx="5943600" cy="3860165"/>
            <wp:effectExtent l="0" t="0" r="0" b="635"/>
            <wp:docPr id="42191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10836" name="Picture 4219108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702A1BA" w14:textId="14B1D495" w:rsidR="005E2AC9" w:rsidRDefault="005E2AC9">
      <w:pPr>
        <w:pStyle w:val="NoSpacing"/>
      </w:pPr>
      <w:r>
        <w:lastRenderedPageBreak/>
        <w:t xml:space="preserve">Figure 2: Invalid input handling (grade outside the valid range of 0-100) </w:t>
      </w:r>
      <w:r>
        <w:rPr>
          <w:noProof/>
        </w:rPr>
        <w:drawing>
          <wp:inline distT="0" distB="0" distL="0" distR="0" wp14:anchorId="05351B45" wp14:editId="184F47C1">
            <wp:extent cx="5943600" cy="3860165"/>
            <wp:effectExtent l="0" t="0" r="0" b="635"/>
            <wp:docPr id="714941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1299" name="Picture 7149412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4839535" w14:textId="77777777" w:rsidR="005E2AC9" w:rsidRDefault="005E2AC9">
      <w:pPr>
        <w:pStyle w:val="NoSpacing"/>
      </w:pPr>
    </w:p>
    <w:p w14:paraId="5E9BF9BB" w14:textId="45D6FE03" w:rsidR="005E2AC9" w:rsidRDefault="005E2AC9">
      <w:pPr>
        <w:pStyle w:val="NoSpacing"/>
      </w:pPr>
      <w:r>
        <w:t>Contributions:</w:t>
      </w:r>
    </w:p>
    <w:p w14:paraId="7808587E" w14:textId="20DDF064" w:rsidR="005E2AC9" w:rsidRDefault="005E2AC9">
      <w:pPr>
        <w:pStyle w:val="NoSpacing"/>
      </w:pPr>
      <w:r w:rsidRPr="005E2AC9">
        <w:t>I completed the full project, including program development, testing, documentation, and GitHub setup. I attempted to coordinate with my group members, but due to lack of communication, I completed the project individually to meet the deadline.</w:t>
      </w:r>
    </w:p>
    <w:p w14:paraId="4985E96C" w14:textId="77777777" w:rsidR="005E2AC9" w:rsidRDefault="005E2AC9">
      <w:pPr>
        <w:pStyle w:val="NoSpacing"/>
      </w:pPr>
    </w:p>
    <w:p w14:paraId="2FDBFA71" w14:textId="43A408F5" w:rsidR="005E2AC9" w:rsidRDefault="005E2AC9">
      <w:pPr>
        <w:pStyle w:val="NoSpacing"/>
      </w:pPr>
      <w:r>
        <w:t>GitHub Repository:</w:t>
      </w:r>
    </w:p>
    <w:p w14:paraId="03CDF8D4" w14:textId="4C8E7278" w:rsidR="005E2AC9" w:rsidRDefault="005E2AC9">
      <w:pPr>
        <w:pStyle w:val="NoSpacing"/>
      </w:pPr>
      <w:hyperlink r:id="rId11" w:history="1">
        <w:r w:rsidRPr="00094AB6">
          <w:rPr>
            <w:rStyle w:val="Hyperlink"/>
          </w:rPr>
          <w:t>https://github.com/kourtneystewart/student-grade-management-kourtneystewart</w:t>
        </w:r>
      </w:hyperlink>
      <w:r>
        <w:t xml:space="preserve"> </w:t>
      </w:r>
    </w:p>
    <w:sectPr w:rsidR="005E2AC9">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2FEB" w14:textId="77777777" w:rsidR="00DA2C95" w:rsidRDefault="00DA2C95">
      <w:pPr>
        <w:spacing w:line="240" w:lineRule="auto"/>
      </w:pPr>
      <w:r>
        <w:separator/>
      </w:r>
    </w:p>
  </w:endnote>
  <w:endnote w:type="continuationSeparator" w:id="0">
    <w:p w14:paraId="401D218F" w14:textId="77777777" w:rsidR="00DA2C95" w:rsidRDefault="00DA2C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AEF1" w14:textId="77777777" w:rsidR="00DA2C95" w:rsidRDefault="00DA2C95">
      <w:pPr>
        <w:spacing w:line="240" w:lineRule="auto"/>
      </w:pPr>
      <w:r>
        <w:separator/>
      </w:r>
    </w:p>
  </w:footnote>
  <w:footnote w:type="continuationSeparator" w:id="0">
    <w:p w14:paraId="6E76AD9C" w14:textId="77777777" w:rsidR="00DA2C95" w:rsidRDefault="00DA2C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8C3E" w14:textId="171A0D40" w:rsidR="00080C97" w:rsidRDefault="00000000">
    <w:pPr>
      <w:pStyle w:val="Header"/>
    </w:pPr>
    <w:sdt>
      <w:sdtPr>
        <w:alias w:val="Last Name:"/>
        <w:tag w:val="Last Name:"/>
        <w:id w:val="1658178901"/>
        <w:placeholder>
          <w:docPart w:val="77FF569B09B65542B04F5C53D5CF0860"/>
        </w:placeholder>
        <w:dataBinding w:prefixMappings="xmlns:ns0='http://schemas.microsoft.com/office/2006/coverPageProps' " w:xpath="/ns0:CoverPageProperties[1]/ns0:Abstract[1]" w:storeItemID="{55AF091B-3C7A-41E3-B477-F2FDAA23CFDA}"/>
        <w15:appearance w15:val="hidden"/>
        <w:text/>
      </w:sdtPr>
      <w:sdtContent>
        <w:r w:rsidR="007C15DC">
          <w:t>Stewart</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B4FD" w14:textId="6D8CB408" w:rsidR="00080C97" w:rsidRDefault="00000000">
    <w:pPr>
      <w:pStyle w:val="Header"/>
    </w:pPr>
    <w:sdt>
      <w:sdtPr>
        <w:alias w:val="Last Name:"/>
        <w:tag w:val="Last Name:"/>
        <w:id w:val="-348181431"/>
        <w:placeholder>
          <w:docPart w:val="6DF552ACD1D16642B21BA04C6955BED8"/>
        </w:placeholder>
        <w:dataBinding w:prefixMappings="xmlns:ns0='http://schemas.microsoft.com/office/2006/coverPageProps' " w:xpath="/ns0:CoverPageProperties[1]/ns0:Abstract[1]" w:storeItemID="{55AF091B-3C7A-41E3-B477-F2FDAA23CFDA}"/>
        <w15:appearance w15:val="hidden"/>
        <w:text/>
      </w:sdtPr>
      <w:sdtContent>
        <w:r w:rsidR="007C15DC">
          <w:t>Stewart</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4647A17"/>
    <w:multiLevelType w:val="hybridMultilevel"/>
    <w:tmpl w:val="0F9A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B1B5787"/>
    <w:multiLevelType w:val="multilevel"/>
    <w:tmpl w:val="4572ABF8"/>
    <w:numStyleLink w:val="MLAOutline"/>
  </w:abstractNum>
  <w:abstractNum w:abstractNumId="17"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04555658">
    <w:abstractNumId w:val="9"/>
  </w:num>
  <w:num w:numId="2" w16cid:durableId="1655181091">
    <w:abstractNumId w:val="7"/>
  </w:num>
  <w:num w:numId="3" w16cid:durableId="2067414956">
    <w:abstractNumId w:val="6"/>
  </w:num>
  <w:num w:numId="4" w16cid:durableId="2125997666">
    <w:abstractNumId w:val="5"/>
  </w:num>
  <w:num w:numId="5" w16cid:durableId="1616595687">
    <w:abstractNumId w:val="4"/>
  </w:num>
  <w:num w:numId="6" w16cid:durableId="162554168">
    <w:abstractNumId w:val="8"/>
  </w:num>
  <w:num w:numId="7" w16cid:durableId="1725324308">
    <w:abstractNumId w:val="3"/>
  </w:num>
  <w:num w:numId="8" w16cid:durableId="2101681957">
    <w:abstractNumId w:val="2"/>
  </w:num>
  <w:num w:numId="9" w16cid:durableId="1221868559">
    <w:abstractNumId w:val="1"/>
  </w:num>
  <w:num w:numId="10" w16cid:durableId="1865703905">
    <w:abstractNumId w:val="0"/>
  </w:num>
  <w:num w:numId="11" w16cid:durableId="1691183476">
    <w:abstractNumId w:val="12"/>
  </w:num>
  <w:num w:numId="12" w16cid:durableId="1001540447">
    <w:abstractNumId w:val="15"/>
  </w:num>
  <w:num w:numId="13" w16cid:durableId="1089306479">
    <w:abstractNumId w:val="16"/>
  </w:num>
  <w:num w:numId="14" w16cid:durableId="303435275">
    <w:abstractNumId w:val="14"/>
  </w:num>
  <w:num w:numId="15" w16cid:durableId="1242791843">
    <w:abstractNumId w:val="11"/>
  </w:num>
  <w:num w:numId="16" w16cid:durableId="135728784">
    <w:abstractNumId w:val="13"/>
  </w:num>
  <w:num w:numId="17" w16cid:durableId="528765154">
    <w:abstractNumId w:val="17"/>
  </w:num>
  <w:num w:numId="18" w16cid:durableId="615793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DC"/>
    <w:rsid w:val="00047912"/>
    <w:rsid w:val="00080C97"/>
    <w:rsid w:val="0034643D"/>
    <w:rsid w:val="003E748F"/>
    <w:rsid w:val="005E2AC9"/>
    <w:rsid w:val="006A64A8"/>
    <w:rsid w:val="007C15DC"/>
    <w:rsid w:val="007D4B2F"/>
    <w:rsid w:val="009519CF"/>
    <w:rsid w:val="00965112"/>
    <w:rsid w:val="00AB1E45"/>
    <w:rsid w:val="00B82F8F"/>
    <w:rsid w:val="00BD3A4E"/>
    <w:rsid w:val="00C26420"/>
    <w:rsid w:val="00DA2C95"/>
    <w:rsid w:val="00EC2FE4"/>
    <w:rsid w:val="00F05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203B"/>
  <w15:chartTrackingRefBased/>
  <w15:docId w15:val="{4036F13D-2B33-964E-8EC6-A3E048A1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name w:val="Hyperlink"/>
    <w:basedOn w:val="DefaultParagraphFont"/>
    <w:uiPriority w:val="99"/>
    <w:unhideWhenUsed/>
    <w:rsid w:val="005E2AC9"/>
    <w:rPr>
      <w:color w:val="5F5F5F" w:themeColor="hyperlink"/>
      <w:u w:val="single"/>
    </w:rPr>
  </w:style>
  <w:style w:type="character" w:styleId="UnresolvedMention">
    <w:name w:val="Unresolved Mention"/>
    <w:basedOn w:val="DefaultParagraphFont"/>
    <w:uiPriority w:val="99"/>
    <w:semiHidden/>
    <w:unhideWhenUsed/>
    <w:rsid w:val="005E2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kourtneystewart/student-grade-management-kourtneystewart"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ourtneystewart/Library/Containers/com.microsoft.Word/Data/Library/Application%20Support/Microsoft/Office/16.0/DTS/Search/%7bB4AD8A86-3B87-9146-9B79-060480B3FD27%7dtf0398484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F552ACD1D16642B21BA04C6955BED8"/>
        <w:category>
          <w:name w:val="General"/>
          <w:gallery w:val="placeholder"/>
        </w:category>
        <w:types>
          <w:type w:val="bbPlcHdr"/>
        </w:types>
        <w:behaviors>
          <w:behavior w:val="content"/>
        </w:behaviors>
        <w:guid w:val="{F4258DFF-9F90-2340-A26D-CA620909DDD3}"/>
      </w:docPartPr>
      <w:docPartBody>
        <w:p w:rsidR="00000000" w:rsidRDefault="00000000">
          <w:pPr>
            <w:pStyle w:val="6DF552ACD1D16642B21BA04C6955BED8"/>
          </w:pPr>
          <w:r>
            <w:t>Table data</w:t>
          </w:r>
        </w:p>
      </w:docPartBody>
    </w:docPart>
    <w:docPart>
      <w:docPartPr>
        <w:name w:val="77FF569B09B65542B04F5C53D5CF0860"/>
        <w:category>
          <w:name w:val="General"/>
          <w:gallery w:val="placeholder"/>
        </w:category>
        <w:types>
          <w:type w:val="bbPlcHdr"/>
        </w:types>
        <w:behaviors>
          <w:behavior w:val="content"/>
        </w:behaviors>
        <w:guid w:val="{4464F871-1D6A-BE41-8AD0-330EFD464A7D}"/>
      </w:docPartPr>
      <w:docPartBody>
        <w:p w:rsidR="00000000" w:rsidRDefault="00000000">
          <w:pPr>
            <w:pStyle w:val="77FF569B09B65542B04F5C53D5CF0860"/>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7D"/>
    <w:rsid w:val="003B5D7D"/>
    <w:rsid w:val="00951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C7F4A1B56BFF4D825F392C1C04F751">
    <w:name w:val="FCC7F4A1B56BFF4D825F392C1C04F751"/>
  </w:style>
  <w:style w:type="paragraph" w:customStyle="1" w:styleId="ABBE84DF03486F4E867658636386038E">
    <w:name w:val="ABBE84DF03486F4E867658636386038E"/>
  </w:style>
  <w:style w:type="paragraph" w:customStyle="1" w:styleId="665A98D1157F4546BD4A6748448F3DD5">
    <w:name w:val="665A98D1157F4546BD4A6748448F3DD5"/>
  </w:style>
  <w:style w:type="paragraph" w:customStyle="1" w:styleId="B8A09F068E7A9A43B4B6EAB9FC602B12">
    <w:name w:val="B8A09F068E7A9A43B4B6EAB9FC602B12"/>
  </w:style>
  <w:style w:type="paragraph" w:customStyle="1" w:styleId="B323C9F3AFBC394DB63131FCFE4F251A">
    <w:name w:val="B323C9F3AFBC394DB63131FCFE4F251A"/>
  </w:style>
  <w:style w:type="paragraph" w:customStyle="1" w:styleId="AEE6561B93AB5E40B2FAC010DC93C019">
    <w:name w:val="AEE6561B93AB5E40B2FAC010DC93C019"/>
  </w:style>
  <w:style w:type="character" w:styleId="Emphasis">
    <w:name w:val="Emphasis"/>
    <w:basedOn w:val="DefaultParagraphFont"/>
    <w:uiPriority w:val="3"/>
    <w:qFormat/>
    <w:rPr>
      <w:i/>
      <w:iCs/>
    </w:rPr>
  </w:style>
  <w:style w:type="paragraph" w:customStyle="1" w:styleId="827B934F85D9704CBAE3CD9715057A90">
    <w:name w:val="827B934F85D9704CBAE3CD9715057A90"/>
  </w:style>
  <w:style w:type="paragraph" w:customStyle="1" w:styleId="5CD34286B5F4224AA2AB28271B17F8B4">
    <w:name w:val="5CD34286B5F4224AA2AB28271B17F8B4"/>
  </w:style>
  <w:style w:type="paragraph" w:customStyle="1" w:styleId="3FE60E455E520840A627D62E6B8D1961">
    <w:name w:val="3FE60E455E520840A627D62E6B8D1961"/>
  </w:style>
  <w:style w:type="paragraph" w:customStyle="1" w:styleId="ECC1D62B293A5E43B89A63F4BB162490">
    <w:name w:val="ECC1D62B293A5E43B89A63F4BB162490"/>
  </w:style>
  <w:style w:type="paragraph" w:customStyle="1" w:styleId="D11CD433CCC16041A6953FE184D22BEE">
    <w:name w:val="D11CD433CCC16041A6953FE184D22BEE"/>
  </w:style>
  <w:style w:type="paragraph" w:customStyle="1" w:styleId="A949B66158130142B0BB47147A59898F">
    <w:name w:val="A949B66158130142B0BB47147A59898F"/>
  </w:style>
  <w:style w:type="paragraph" w:customStyle="1" w:styleId="A99849C235489445B422A4B6CC9C28D6">
    <w:name w:val="A99849C235489445B422A4B6CC9C28D6"/>
  </w:style>
  <w:style w:type="paragraph" w:customStyle="1" w:styleId="0D4C2E923051954C90FB8FB03E6F2221">
    <w:name w:val="0D4C2E923051954C90FB8FB03E6F2221"/>
  </w:style>
  <w:style w:type="paragraph" w:customStyle="1" w:styleId="20F388B400DAFE438DB43BF81C8E7CD5">
    <w:name w:val="20F388B400DAFE438DB43BF81C8E7CD5"/>
  </w:style>
  <w:style w:type="paragraph" w:customStyle="1" w:styleId="6DF552ACD1D16642B21BA04C6955BED8">
    <w:name w:val="6DF552ACD1D16642B21BA04C6955BED8"/>
  </w:style>
  <w:style w:type="paragraph" w:customStyle="1" w:styleId="77FF569B09B65542B04F5C53D5CF0860">
    <w:name w:val="77FF569B09B65542B04F5C53D5CF0860"/>
  </w:style>
  <w:style w:type="paragraph" w:customStyle="1" w:styleId="8FA76B938EEBB64E94F2811B5110195F">
    <w:name w:val="8FA76B938EEBB64E94F2811B5110195F"/>
  </w:style>
  <w:style w:type="paragraph" w:customStyle="1" w:styleId="FAB14440EB992842A6C46ABBF7EBC0B3">
    <w:name w:val="FAB14440EB992842A6C46ABBF7EBC0B3"/>
  </w:style>
  <w:style w:type="paragraph" w:customStyle="1" w:styleId="CE700ECD51FE9747AAB6F7AC22CB2492">
    <w:name w:val="CE700ECD51FE9747AAB6F7AC22CB2492"/>
  </w:style>
  <w:style w:type="paragraph" w:customStyle="1" w:styleId="AE2BE59CA3FAFF4ABF2818172123ADAC">
    <w:name w:val="AE2BE59CA3FAFF4ABF2818172123ADAC"/>
  </w:style>
  <w:style w:type="paragraph" w:customStyle="1" w:styleId="3842B0D7179B7C40B4DAE7FC3E2B53BE">
    <w:name w:val="3842B0D7179B7C40B4DAE7FC3E2B53BE"/>
  </w:style>
  <w:style w:type="paragraph" w:customStyle="1" w:styleId="CAEA9107805901409A39597F03429487">
    <w:name w:val="CAEA9107805901409A39597F03429487"/>
  </w:style>
  <w:style w:type="paragraph" w:customStyle="1" w:styleId="0F447170C09BF944ADC8BDDBF266CCB6">
    <w:name w:val="0F447170C09BF944ADC8BDDBF266CCB6"/>
  </w:style>
  <w:style w:type="paragraph" w:customStyle="1" w:styleId="56C4633E798ACE488BB9E818C3065742">
    <w:name w:val="56C4633E798ACE488BB9E818C3065742"/>
  </w:style>
  <w:style w:type="paragraph" w:customStyle="1" w:styleId="D12B0D6C84A2CF428CB14BD3C6170FFF">
    <w:name w:val="D12B0D6C84A2CF428CB14BD3C6170FFF"/>
  </w:style>
  <w:style w:type="paragraph" w:customStyle="1" w:styleId="E4995CA7B5AB354FA134C75DA42A5B72">
    <w:name w:val="E4995CA7B5AB354FA134C75DA42A5B72"/>
  </w:style>
  <w:style w:type="paragraph" w:customStyle="1" w:styleId="785AEB45ECC0024A9C1C4CFC2388B7C5">
    <w:name w:val="785AEB45ECC0024A9C1C4CFC2388B7C5"/>
  </w:style>
  <w:style w:type="paragraph" w:customStyle="1" w:styleId="72CD671A56BCAB47B3635CBEA26C063E">
    <w:name w:val="72CD671A56BCAB47B3635CBEA26C063E"/>
  </w:style>
  <w:style w:type="paragraph" w:customStyle="1" w:styleId="877FF8677D5E6C4E849C70DF964D54F6">
    <w:name w:val="877FF8677D5E6C4E849C70DF964D54F6"/>
  </w:style>
  <w:style w:type="paragraph" w:customStyle="1" w:styleId="7EB7682BBF81E946A9DE457E86B74172">
    <w:name w:val="7EB7682BBF81E946A9DE457E86B741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Stewart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20</TotalTime>
  <Pages>3</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Kourtney Stewart</dc:creator>
  <cp:keywords/>
  <dc:description/>
  <cp:lastModifiedBy>Stewart, Kourtney</cp:lastModifiedBy>
  <cp:revision>1</cp:revision>
  <dcterms:created xsi:type="dcterms:W3CDTF">2026-05-04T04:15:00Z</dcterms:created>
  <dcterms:modified xsi:type="dcterms:W3CDTF">2026-05-04T04:56:00Z</dcterms:modified>
</cp:coreProperties>
</file>